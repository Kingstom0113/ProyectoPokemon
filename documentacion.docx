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A3C90" w14:textId="77777777"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08E819A6" wp14:editId="4B2C9E24">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4D7AD"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r w:rsidR="00D077E9">
        <w:rPr>
          <w:noProof/>
          <w:lang w:bidi="es-ES"/>
        </w:rPr>
        <w:drawing>
          <wp:anchor distT="0" distB="0" distL="114300" distR="114300" simplePos="0" relativeHeight="251658240" behindDoc="1" locked="0" layoutInCell="1" allowOverlap="1" wp14:anchorId="09BBA4B2" wp14:editId="7EA9FD6D">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11CD337" w14:textId="77777777" w:rsidTr="00AB02A7">
        <w:trPr>
          <w:trHeight w:val="1894"/>
        </w:trPr>
        <w:tc>
          <w:tcPr>
            <w:tcW w:w="5580" w:type="dxa"/>
            <w:tcBorders>
              <w:top w:val="nil"/>
              <w:left w:val="nil"/>
              <w:bottom w:val="nil"/>
              <w:right w:val="nil"/>
            </w:tcBorders>
          </w:tcPr>
          <w:p w14:paraId="45021B82" w14:textId="77777777" w:rsidR="00D077E9" w:rsidRDefault="00D077E9" w:rsidP="00AB02A7">
            <w:pPr>
              <w:rPr>
                <w:noProof/>
              </w:rPr>
            </w:pPr>
            <w:r>
              <w:rPr>
                <w:noProof/>
                <w:lang w:bidi="es-ES"/>
              </w:rPr>
              <mc:AlternateContent>
                <mc:Choice Requires="wps">
                  <w:drawing>
                    <wp:inline distT="0" distB="0" distL="0" distR="0" wp14:anchorId="5A6C4AB6" wp14:editId="077B1BBC">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76FEE5BB" w14:textId="3A45A046" w:rsidR="00D077E9" w:rsidRPr="00D86945" w:rsidRDefault="00C8470C" w:rsidP="00D077E9">
                                  <w:pPr>
                                    <w:pStyle w:val="Ttulo"/>
                                  </w:pPr>
                                  <w:r>
                                    <w:rPr>
                                      <w:lang w:bidi="es-ES"/>
                                    </w:rPr>
                                    <w:t>Proyecto Pokemon</w:t>
                                  </w:r>
                                </w:p>
                                <w:p w14:paraId="2BC039AF" w14:textId="3E766857" w:rsidR="00D077E9" w:rsidRPr="00D86945" w:rsidRDefault="00C8470C" w:rsidP="00D077E9">
                                  <w:pPr>
                                    <w:pStyle w:val="Ttulo"/>
                                    <w:spacing w:after="0"/>
                                  </w:pPr>
                                  <w:r>
                                    <w:rPr>
                                      <w:lang w:bidi="es-ES"/>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6C4AB6"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76FEE5BB" w14:textId="3A45A046" w:rsidR="00D077E9" w:rsidRPr="00D86945" w:rsidRDefault="00C8470C" w:rsidP="00D077E9">
                            <w:pPr>
                              <w:pStyle w:val="Ttulo"/>
                            </w:pPr>
                            <w:r>
                              <w:rPr>
                                <w:lang w:bidi="es-ES"/>
                              </w:rPr>
                              <w:t>Proyecto Pokemon</w:t>
                            </w:r>
                          </w:p>
                          <w:p w14:paraId="2BC039AF" w14:textId="3E766857" w:rsidR="00D077E9" w:rsidRPr="00D86945" w:rsidRDefault="00C8470C" w:rsidP="00D077E9">
                            <w:pPr>
                              <w:pStyle w:val="Ttulo"/>
                              <w:spacing w:after="0"/>
                            </w:pPr>
                            <w:r>
                              <w:rPr>
                                <w:lang w:bidi="es-ES"/>
                              </w:rPr>
                              <w:t>2024</w:t>
                            </w:r>
                          </w:p>
                        </w:txbxContent>
                      </v:textbox>
                      <w10:anchorlock/>
                    </v:shape>
                  </w:pict>
                </mc:Fallback>
              </mc:AlternateContent>
            </w:r>
          </w:p>
          <w:p w14:paraId="7CE610BB" w14:textId="77777777" w:rsidR="00D077E9" w:rsidRDefault="00D077E9" w:rsidP="00AB02A7">
            <w:pPr>
              <w:rPr>
                <w:noProof/>
              </w:rPr>
            </w:pPr>
            <w:r>
              <w:rPr>
                <w:noProof/>
                <w:lang w:bidi="es-ES"/>
              </w:rPr>
              <mc:AlternateContent>
                <mc:Choice Requires="wps">
                  <w:drawing>
                    <wp:inline distT="0" distB="0" distL="0" distR="0" wp14:anchorId="18E3B931" wp14:editId="7344419F">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7DACF2E"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45F3639E" w14:textId="77777777" w:rsidTr="004E5FEE">
        <w:trPr>
          <w:trHeight w:val="7303"/>
        </w:trPr>
        <w:tc>
          <w:tcPr>
            <w:tcW w:w="5580" w:type="dxa"/>
            <w:tcBorders>
              <w:top w:val="nil"/>
              <w:left w:val="nil"/>
              <w:bottom w:val="nil"/>
              <w:right w:val="nil"/>
            </w:tcBorders>
          </w:tcPr>
          <w:p w14:paraId="69DFB36E" w14:textId="77777777" w:rsidR="00D077E9" w:rsidRDefault="00D077E9" w:rsidP="00AB02A7">
            <w:pPr>
              <w:rPr>
                <w:noProof/>
              </w:rPr>
            </w:pPr>
          </w:p>
        </w:tc>
      </w:tr>
      <w:tr w:rsidR="00D077E9" w14:paraId="01AFC8F5" w14:textId="77777777" w:rsidTr="00AB02A7">
        <w:trPr>
          <w:trHeight w:val="2438"/>
        </w:trPr>
        <w:tc>
          <w:tcPr>
            <w:tcW w:w="5580" w:type="dxa"/>
            <w:tcBorders>
              <w:top w:val="nil"/>
              <w:left w:val="nil"/>
              <w:bottom w:val="nil"/>
              <w:right w:val="nil"/>
            </w:tcBorders>
          </w:tcPr>
          <w:sdt>
            <w:sdtPr>
              <w:rPr>
                <w:noProof/>
              </w:rPr>
              <w:id w:val="1080870105"/>
              <w:placeholder>
                <w:docPart w:val="BC14F50FD22644A0AF815CB0134B9F9B"/>
              </w:placeholder>
              <w15:appearance w15:val="hidden"/>
            </w:sdtPr>
            <w:sdtEndPr/>
            <w:sdtContent>
              <w:p w14:paraId="25418A61" w14:textId="269388C0"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37252E">
                  <w:rPr>
                    <w:rStyle w:val="SubttuloCar"/>
                    <w:b w:val="0"/>
                    <w:noProof/>
                    <w:lang w:bidi="es-ES"/>
                  </w:rPr>
                  <w:t>19 enero</w:t>
                </w:r>
                <w:r>
                  <w:rPr>
                    <w:rStyle w:val="SubttuloCar"/>
                    <w:b w:val="0"/>
                    <w:noProof/>
                    <w:lang w:bidi="es-ES"/>
                  </w:rPr>
                  <w:fldChar w:fldCharType="end"/>
                </w:r>
              </w:p>
            </w:sdtContent>
          </w:sdt>
          <w:p w14:paraId="5E6666E1"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1C967324" wp14:editId="52CBE1A7">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174C053"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1985B60F" w14:textId="77777777" w:rsidR="00D077E9" w:rsidRDefault="00D077E9" w:rsidP="00AB02A7">
            <w:pPr>
              <w:rPr>
                <w:noProof/>
                <w:sz w:val="10"/>
                <w:szCs w:val="10"/>
              </w:rPr>
            </w:pPr>
          </w:p>
          <w:p w14:paraId="39A61BA4" w14:textId="77777777" w:rsidR="00D077E9" w:rsidRDefault="00D077E9" w:rsidP="00AB02A7">
            <w:pPr>
              <w:rPr>
                <w:noProof/>
                <w:sz w:val="10"/>
                <w:szCs w:val="10"/>
              </w:rPr>
            </w:pPr>
          </w:p>
          <w:p w14:paraId="347F3347" w14:textId="1285C17B" w:rsidR="00D077E9" w:rsidRDefault="0021019C" w:rsidP="00AB02A7">
            <w:pPr>
              <w:rPr>
                <w:noProof/>
              </w:rPr>
            </w:pPr>
            <w:sdt>
              <w:sdtPr>
                <w:rPr>
                  <w:noProof/>
                </w:rPr>
                <w:id w:val="-1740469667"/>
                <w:placeholder>
                  <w:docPart w:val="3F841CB080234DC89F424C3D179F8CDD"/>
                </w:placeholder>
                <w15:appearance w15:val="hidden"/>
              </w:sdtPr>
              <w:sdtEndPr/>
              <w:sdtContent>
                <w:r w:rsidR="00C8470C">
                  <w:rPr>
                    <w:noProof/>
                  </w:rPr>
                  <w:t>2º DAW</w:t>
                </w:r>
              </w:sdtContent>
            </w:sdt>
          </w:p>
          <w:p w14:paraId="0EDEF653" w14:textId="127C96FC" w:rsidR="00D077E9" w:rsidRDefault="00C8470C" w:rsidP="00AB02A7">
            <w:pPr>
              <w:rPr>
                <w:noProof/>
              </w:rPr>
            </w:pPr>
            <w:r>
              <w:rPr>
                <w:noProof/>
                <w:lang w:bidi="es-ES"/>
              </w:rPr>
              <w:t>Manuel Soto Romero</w:t>
            </w:r>
          </w:p>
          <w:p w14:paraId="1A9C853A" w14:textId="77777777" w:rsidR="00D077E9" w:rsidRPr="00D86945" w:rsidRDefault="00D077E9" w:rsidP="00AB02A7">
            <w:pPr>
              <w:rPr>
                <w:noProof/>
                <w:sz w:val="10"/>
                <w:szCs w:val="10"/>
              </w:rPr>
            </w:pPr>
          </w:p>
        </w:tc>
      </w:tr>
    </w:tbl>
    <w:p w14:paraId="4FBD0C09" w14:textId="305C4694" w:rsidR="00D077E9" w:rsidRDefault="00AB02A7">
      <w:pPr>
        <w:spacing w:after="200"/>
        <w:rPr>
          <w:noProof/>
        </w:rPr>
      </w:pPr>
      <w:r>
        <w:rPr>
          <w:noProof/>
          <w:lang w:bidi="es-ES"/>
        </w:rPr>
        <mc:AlternateContent>
          <mc:Choice Requires="wps">
            <w:drawing>
              <wp:anchor distT="0" distB="0" distL="114300" distR="114300" simplePos="0" relativeHeight="251659264" behindDoc="1" locked="0" layoutInCell="1" allowOverlap="1" wp14:anchorId="01324F21" wp14:editId="5F0C6CC3">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D7AA0"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es-ES"/>
        </w:rPr>
        <w:br w:type="page"/>
      </w:r>
    </w:p>
    <w:p w14:paraId="2283957B" w14:textId="1FE6B923" w:rsidR="00D077E9" w:rsidRDefault="00C8470C" w:rsidP="00D077E9">
      <w:pPr>
        <w:pStyle w:val="Ttulo1"/>
        <w:rPr>
          <w:noProof/>
        </w:rPr>
      </w:pPr>
      <w:r>
        <w:rPr>
          <w:noProof/>
          <w:lang w:bidi="es-ES"/>
        </w:rPr>
        <w:lastRenderedPageBreak/>
        <w:t>Landing Page</w:t>
      </w:r>
    </w:p>
    <w:p w14:paraId="5613541E" w14:textId="0B21881F" w:rsidR="00AB02A7" w:rsidRDefault="00C8470C" w:rsidP="00DF027C">
      <w:pPr>
        <w:rPr>
          <w:noProof/>
        </w:rPr>
      </w:pPr>
      <w:r w:rsidRPr="00C8470C">
        <w:rPr>
          <w:noProof/>
        </w:rPr>
        <w:drawing>
          <wp:inline distT="0" distB="0" distL="0" distR="0" wp14:anchorId="206FB43A" wp14:editId="6D55F51D">
            <wp:extent cx="6371590" cy="3162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590" cy="3162300"/>
                    </a:xfrm>
                    <a:prstGeom prst="rect">
                      <a:avLst/>
                    </a:prstGeom>
                  </pic:spPr>
                </pic:pic>
              </a:graphicData>
            </a:graphic>
          </wp:inline>
        </w:drawing>
      </w:r>
    </w:p>
    <w:p w14:paraId="3E8ED758" w14:textId="15A95E63" w:rsidR="0087605E" w:rsidRDefault="0087605E" w:rsidP="00AB02A7">
      <w:pPr>
        <w:spacing w:after="200"/>
        <w:rPr>
          <w:noProof/>
        </w:rPr>
      </w:pPr>
    </w:p>
    <w:p w14:paraId="1E207AC2" w14:textId="48EF072A" w:rsidR="00C8470C" w:rsidRDefault="00C8470C" w:rsidP="00AB02A7">
      <w:pPr>
        <w:spacing w:after="200"/>
        <w:rPr>
          <w:noProof/>
        </w:rPr>
      </w:pPr>
      <w:r>
        <w:rPr>
          <w:noProof/>
        </w:rPr>
        <w:t>Esta landing page es la página de bienvenida a la web. El fondo es un video que esta en bucle que ocupa todo el body. En el navbar</w:t>
      </w:r>
      <w:r w:rsidR="00183D09">
        <w:rPr>
          <w:noProof/>
        </w:rPr>
        <w:t xml:space="preserve"> aparece 3 botones si no tienes una sesión iniciada: home, login y register. El home te trae de vuelva a la landing, el login te permite iniciar sesión y el register, registrarte. Si ya estas logueado, en vez de aparecerte los dos últimos botones, te aparecerá tu nombre de usuario y las opciones de volver a tu PC y cerrar sesión.</w:t>
      </w:r>
    </w:p>
    <w:p w14:paraId="14F2AFFD" w14:textId="27E09958" w:rsidR="00183D09" w:rsidRDefault="00183D09" w:rsidP="00AB02A7">
      <w:pPr>
        <w:spacing w:after="200"/>
        <w:rPr>
          <w:noProof/>
        </w:rPr>
      </w:pPr>
      <w:r w:rsidRPr="00183D09">
        <w:rPr>
          <w:noProof/>
        </w:rPr>
        <w:drawing>
          <wp:inline distT="0" distB="0" distL="0" distR="0" wp14:anchorId="1C40D704" wp14:editId="7C02DCDE">
            <wp:extent cx="6371590" cy="31743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174365"/>
                    </a:xfrm>
                    <a:prstGeom prst="rect">
                      <a:avLst/>
                    </a:prstGeom>
                  </pic:spPr>
                </pic:pic>
              </a:graphicData>
            </a:graphic>
          </wp:inline>
        </w:drawing>
      </w:r>
    </w:p>
    <w:p w14:paraId="21496571" w14:textId="77777777" w:rsidR="00183D09" w:rsidRDefault="00183D09" w:rsidP="00183D09">
      <w:pPr>
        <w:pStyle w:val="Ttulo1"/>
        <w:rPr>
          <w:noProof/>
        </w:rPr>
      </w:pPr>
      <w:r>
        <w:rPr>
          <w:noProof/>
        </w:rPr>
        <w:lastRenderedPageBreak/>
        <w:t>Register</w:t>
      </w:r>
    </w:p>
    <w:p w14:paraId="4C6F563C" w14:textId="6742F357" w:rsidR="00183D09" w:rsidRDefault="00183D09" w:rsidP="00183D09">
      <w:pPr>
        <w:pStyle w:val="Ttulo1"/>
        <w:rPr>
          <w:noProof/>
        </w:rPr>
      </w:pPr>
      <w:r w:rsidRPr="00183D09">
        <w:rPr>
          <w:noProof/>
        </w:rPr>
        <w:drawing>
          <wp:inline distT="0" distB="0" distL="0" distR="0" wp14:anchorId="0E7E4679" wp14:editId="1EA377C6">
            <wp:extent cx="6371590" cy="31807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3180715"/>
                    </a:xfrm>
                    <a:prstGeom prst="rect">
                      <a:avLst/>
                    </a:prstGeom>
                  </pic:spPr>
                </pic:pic>
              </a:graphicData>
            </a:graphic>
          </wp:inline>
        </w:drawing>
      </w:r>
    </w:p>
    <w:p w14:paraId="05D036DF" w14:textId="77777777" w:rsidR="00183D09" w:rsidRDefault="00183D09" w:rsidP="00183D09">
      <w:pPr>
        <w:rPr>
          <w:noProof/>
        </w:rPr>
      </w:pPr>
    </w:p>
    <w:p w14:paraId="65090BF3" w14:textId="633DC91E" w:rsidR="00183D09" w:rsidRDefault="00183D09" w:rsidP="00183D09">
      <w:pPr>
        <w:rPr>
          <w:noProof/>
        </w:rPr>
      </w:pPr>
      <w:r>
        <w:rPr>
          <w:noProof/>
        </w:rPr>
        <w:t>El register te permite registrarte en la web con los campos que te indica en el formulario.</w:t>
      </w:r>
    </w:p>
    <w:p w14:paraId="54597B8F" w14:textId="07E5F9DD" w:rsidR="00183D09" w:rsidRDefault="00183D09" w:rsidP="00183D09">
      <w:pPr>
        <w:rPr>
          <w:noProof/>
        </w:rPr>
      </w:pPr>
    </w:p>
    <w:p w14:paraId="1CAF4FC1" w14:textId="77777777" w:rsidR="00183D09" w:rsidRDefault="00183D09" w:rsidP="00183D09">
      <w:pPr>
        <w:rPr>
          <w:noProof/>
        </w:rPr>
      </w:pPr>
    </w:p>
    <w:p w14:paraId="03F84413" w14:textId="77777777" w:rsidR="00183D09" w:rsidRDefault="00183D09" w:rsidP="00183D09">
      <w:pPr>
        <w:pStyle w:val="Ttulo1"/>
        <w:rPr>
          <w:noProof/>
        </w:rPr>
      </w:pPr>
    </w:p>
    <w:p w14:paraId="611DECC1" w14:textId="77777777" w:rsidR="00183D09" w:rsidRDefault="00183D09" w:rsidP="00183D09">
      <w:pPr>
        <w:pStyle w:val="Ttulo1"/>
        <w:rPr>
          <w:noProof/>
        </w:rPr>
      </w:pPr>
    </w:p>
    <w:p w14:paraId="6E679C1C" w14:textId="00CCFAE0" w:rsidR="00183D09" w:rsidRDefault="00183D09" w:rsidP="00183D09">
      <w:pPr>
        <w:pStyle w:val="Ttulo1"/>
        <w:rPr>
          <w:noProof/>
        </w:rPr>
      </w:pPr>
      <w:r>
        <w:rPr>
          <w:noProof/>
        </w:rPr>
        <w:br w:type="page"/>
      </w:r>
    </w:p>
    <w:p w14:paraId="76FB75BC" w14:textId="2D9D8FF8" w:rsidR="00183D09" w:rsidRDefault="00183D09" w:rsidP="00183D09">
      <w:pPr>
        <w:pStyle w:val="Ttulo1"/>
        <w:rPr>
          <w:noProof/>
        </w:rPr>
      </w:pPr>
      <w:r>
        <w:rPr>
          <w:noProof/>
        </w:rPr>
        <w:lastRenderedPageBreak/>
        <w:t>Login</w:t>
      </w:r>
    </w:p>
    <w:p w14:paraId="10A8E9D3" w14:textId="711BC715" w:rsidR="00183D09" w:rsidRDefault="00183D09" w:rsidP="00183D09">
      <w:pPr>
        <w:pStyle w:val="Ttulo1"/>
        <w:rPr>
          <w:noProof/>
        </w:rPr>
      </w:pPr>
      <w:r w:rsidRPr="00183D09">
        <w:rPr>
          <w:noProof/>
        </w:rPr>
        <w:drawing>
          <wp:inline distT="0" distB="0" distL="0" distR="0" wp14:anchorId="51B16238" wp14:editId="273312A4">
            <wp:extent cx="6371590" cy="3162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3162300"/>
                    </a:xfrm>
                    <a:prstGeom prst="rect">
                      <a:avLst/>
                    </a:prstGeom>
                  </pic:spPr>
                </pic:pic>
              </a:graphicData>
            </a:graphic>
          </wp:inline>
        </w:drawing>
      </w:r>
    </w:p>
    <w:p w14:paraId="2DFB7EA9" w14:textId="2869AD28" w:rsidR="00183D09" w:rsidRDefault="00183D09" w:rsidP="00183D09">
      <w:pPr>
        <w:rPr>
          <w:noProof/>
        </w:rPr>
      </w:pPr>
      <w:r>
        <w:rPr>
          <w:noProof/>
        </w:rPr>
        <w:t>Igual pasa con la página para iniciar sesión, el usuario deberá de completar los campos para poder iniciar sesión.</w:t>
      </w:r>
      <w:r>
        <w:rPr>
          <w:noProof/>
        </w:rPr>
        <w:br/>
      </w:r>
      <w:r>
        <w:rPr>
          <w:noProof/>
        </w:rPr>
        <w:br/>
      </w:r>
      <w:r w:rsidRPr="00183D09">
        <w:rPr>
          <w:noProof/>
          <w:u w:val="single"/>
        </w:rPr>
        <w:t>Ambos formularios tienen validación por cliente y por servidor antes de insertar los datos en la base de datos.</w:t>
      </w:r>
    </w:p>
    <w:p w14:paraId="6B0CD73E" w14:textId="7924B005" w:rsidR="00183D09" w:rsidRDefault="00183D09">
      <w:pPr>
        <w:spacing w:after="200"/>
        <w:rPr>
          <w:rFonts w:asciiTheme="majorHAnsi" w:eastAsiaTheme="majorEastAsia" w:hAnsiTheme="majorHAnsi" w:cstheme="majorBidi"/>
          <w:noProof/>
          <w:color w:val="061F57" w:themeColor="text2" w:themeShade="BF"/>
          <w:kern w:val="28"/>
          <w:sz w:val="52"/>
          <w:szCs w:val="32"/>
        </w:rPr>
      </w:pPr>
      <w:r>
        <w:rPr>
          <w:noProof/>
        </w:rPr>
        <w:br w:type="page"/>
      </w:r>
    </w:p>
    <w:p w14:paraId="0F819D84" w14:textId="5FF7DB86" w:rsidR="00183D09" w:rsidRDefault="00183D09" w:rsidP="00183D09">
      <w:pPr>
        <w:pStyle w:val="Ttulo1"/>
        <w:rPr>
          <w:noProof/>
        </w:rPr>
      </w:pPr>
      <w:r>
        <w:rPr>
          <w:noProof/>
        </w:rPr>
        <w:lastRenderedPageBreak/>
        <w:t>Home</w:t>
      </w:r>
    </w:p>
    <w:p w14:paraId="42AD82FD" w14:textId="49D01870" w:rsidR="00183D09" w:rsidRDefault="00183D09" w:rsidP="00183D09">
      <w:pPr>
        <w:pStyle w:val="Ttulo1"/>
        <w:rPr>
          <w:noProof/>
        </w:rPr>
      </w:pPr>
      <w:r w:rsidRPr="00183D09">
        <w:rPr>
          <w:noProof/>
        </w:rPr>
        <w:drawing>
          <wp:inline distT="0" distB="0" distL="0" distR="0" wp14:anchorId="4F466983" wp14:editId="1138C9B7">
            <wp:extent cx="6371590" cy="316039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1590" cy="3160395"/>
                    </a:xfrm>
                    <a:prstGeom prst="rect">
                      <a:avLst/>
                    </a:prstGeom>
                  </pic:spPr>
                </pic:pic>
              </a:graphicData>
            </a:graphic>
          </wp:inline>
        </w:drawing>
      </w:r>
    </w:p>
    <w:p w14:paraId="77067D51" w14:textId="4A9F2D46" w:rsidR="00183D09" w:rsidRDefault="00183D09" w:rsidP="00183D09">
      <w:pPr>
        <w:rPr>
          <w:noProof/>
        </w:rPr>
      </w:pPr>
    </w:p>
    <w:p w14:paraId="5798AE52" w14:textId="290A9313" w:rsidR="00183D09" w:rsidRDefault="00183D09" w:rsidP="00183D09">
      <w:pPr>
        <w:rPr>
          <w:noProof/>
        </w:rPr>
      </w:pPr>
      <w:r>
        <w:rPr>
          <w:noProof/>
        </w:rPr>
        <w:t>Cuando inicias sesión podrás acceder a tu PC, donde podrás añadir tus pokemons, editarlos y eliminarlos.</w:t>
      </w:r>
    </w:p>
    <w:p w14:paraId="15B91972" w14:textId="7911E036" w:rsidR="00183D09" w:rsidRDefault="00183D09" w:rsidP="00183D09">
      <w:pPr>
        <w:rPr>
          <w:noProof/>
        </w:rPr>
      </w:pPr>
    </w:p>
    <w:p w14:paraId="3DD3617E" w14:textId="77777777" w:rsidR="00183D09" w:rsidRDefault="00183D09" w:rsidP="00183D09">
      <w:pPr>
        <w:rPr>
          <w:noProof/>
        </w:rPr>
      </w:pPr>
    </w:p>
    <w:p w14:paraId="2C75B54B" w14:textId="44D16F68" w:rsidR="00183D09" w:rsidRDefault="00BA76D4" w:rsidP="00183D09">
      <w:pPr>
        <w:pStyle w:val="Ttulo1"/>
        <w:rPr>
          <w:noProof/>
        </w:rPr>
      </w:pPr>
      <w:r>
        <w:rPr>
          <w:noProof/>
        </w:rPr>
        <w:lastRenderedPageBreak/>
        <w:t>Añadir pokemon</w:t>
      </w:r>
    </w:p>
    <w:p w14:paraId="31ABD222" w14:textId="245A1AB9" w:rsidR="00BA76D4" w:rsidRDefault="00BA76D4" w:rsidP="00183D09">
      <w:pPr>
        <w:pStyle w:val="Ttulo1"/>
        <w:rPr>
          <w:noProof/>
        </w:rPr>
      </w:pPr>
      <w:r w:rsidRPr="00BA76D4">
        <w:rPr>
          <w:noProof/>
        </w:rPr>
        <w:drawing>
          <wp:inline distT="0" distB="0" distL="0" distR="0" wp14:anchorId="2FC00353" wp14:editId="0D32A7C1">
            <wp:extent cx="6371590" cy="3157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1590" cy="3157220"/>
                    </a:xfrm>
                    <a:prstGeom prst="rect">
                      <a:avLst/>
                    </a:prstGeom>
                  </pic:spPr>
                </pic:pic>
              </a:graphicData>
            </a:graphic>
          </wp:inline>
        </w:drawing>
      </w:r>
    </w:p>
    <w:p w14:paraId="5E0A8F66" w14:textId="754B4411" w:rsidR="00183D09" w:rsidRDefault="00183D09" w:rsidP="00BA76D4">
      <w:pPr>
        <w:rPr>
          <w:noProof/>
        </w:rPr>
      </w:pPr>
    </w:p>
    <w:p w14:paraId="637F4625" w14:textId="0D5A9534" w:rsidR="00BA76D4" w:rsidRDefault="00BA76D4" w:rsidP="00BA76D4">
      <w:pPr>
        <w:rPr>
          <w:noProof/>
        </w:rPr>
      </w:pPr>
      <w:r>
        <w:rPr>
          <w:noProof/>
        </w:rPr>
        <w:t xml:space="preserve">Con este formulario podrás añadir a tu pc el pokemon que tu quieras, respetando las validaciones que muestra el formulario cuando inserta un dato erróneamente. Por ejemplo yo añadiré a bulbasaur. Al darle en guardar pokemon, saltará un mensaje y podrás ver a tu pokemon en el pc. </w:t>
      </w:r>
    </w:p>
    <w:p w14:paraId="671A994C" w14:textId="77777777" w:rsidR="00BA76D4" w:rsidRDefault="00BA76D4" w:rsidP="00BA76D4">
      <w:pPr>
        <w:rPr>
          <w:noProof/>
        </w:rPr>
      </w:pPr>
    </w:p>
    <w:p w14:paraId="766A4BAD" w14:textId="5CD4493F" w:rsidR="00183D09" w:rsidRDefault="00BA76D4" w:rsidP="00BA76D4">
      <w:pPr>
        <w:rPr>
          <w:noProof/>
        </w:rPr>
      </w:pPr>
      <w:r w:rsidRPr="00BA76D4">
        <w:rPr>
          <w:noProof/>
        </w:rPr>
        <w:drawing>
          <wp:inline distT="0" distB="0" distL="0" distR="0" wp14:anchorId="7DDAC9F6" wp14:editId="2A0EEE3E">
            <wp:extent cx="6371590" cy="3251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1590" cy="325120"/>
                    </a:xfrm>
                    <a:prstGeom prst="rect">
                      <a:avLst/>
                    </a:prstGeom>
                  </pic:spPr>
                </pic:pic>
              </a:graphicData>
            </a:graphic>
          </wp:inline>
        </w:drawing>
      </w:r>
    </w:p>
    <w:p w14:paraId="4625659E" w14:textId="77777777" w:rsidR="00BA76D4" w:rsidRDefault="00BA76D4">
      <w:pPr>
        <w:spacing w:after="200"/>
        <w:rPr>
          <w:rFonts w:asciiTheme="majorHAnsi" w:eastAsiaTheme="majorEastAsia" w:hAnsiTheme="majorHAnsi" w:cstheme="majorBidi"/>
          <w:noProof/>
          <w:color w:val="061F57" w:themeColor="text2" w:themeShade="BF"/>
          <w:kern w:val="28"/>
          <w:sz w:val="52"/>
          <w:szCs w:val="32"/>
        </w:rPr>
      </w:pPr>
      <w:r>
        <w:rPr>
          <w:noProof/>
        </w:rPr>
        <w:br w:type="page"/>
      </w:r>
    </w:p>
    <w:p w14:paraId="26A226FE" w14:textId="444C8209" w:rsidR="00183D09" w:rsidRDefault="00BA76D4" w:rsidP="00183D09">
      <w:pPr>
        <w:pStyle w:val="Ttulo1"/>
        <w:rPr>
          <w:noProof/>
        </w:rPr>
      </w:pPr>
      <w:r>
        <w:rPr>
          <w:noProof/>
        </w:rPr>
        <w:lastRenderedPageBreak/>
        <w:t>Editar pokemon</w:t>
      </w:r>
    </w:p>
    <w:p w14:paraId="6E36B862" w14:textId="66855BCE" w:rsidR="00BA76D4" w:rsidRDefault="00BA76D4" w:rsidP="00BA76D4">
      <w:pPr>
        <w:rPr>
          <w:noProof/>
        </w:rPr>
      </w:pPr>
      <w:r w:rsidRPr="00BA76D4">
        <w:rPr>
          <w:noProof/>
        </w:rPr>
        <w:drawing>
          <wp:inline distT="0" distB="0" distL="0" distR="0" wp14:anchorId="251FDADC" wp14:editId="5D944C66">
            <wp:extent cx="6371590" cy="31603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590" cy="3160395"/>
                    </a:xfrm>
                    <a:prstGeom prst="rect">
                      <a:avLst/>
                    </a:prstGeom>
                  </pic:spPr>
                </pic:pic>
              </a:graphicData>
            </a:graphic>
          </wp:inline>
        </w:drawing>
      </w:r>
    </w:p>
    <w:p w14:paraId="6D994583" w14:textId="1D43C437" w:rsidR="00183D09" w:rsidRDefault="00183D09" w:rsidP="00BA76D4">
      <w:pPr>
        <w:rPr>
          <w:noProof/>
        </w:rPr>
      </w:pPr>
    </w:p>
    <w:p w14:paraId="4BCB3FAE" w14:textId="72190B35" w:rsidR="00BA76D4" w:rsidRDefault="00BA76D4" w:rsidP="00BA76D4">
      <w:pPr>
        <w:rPr>
          <w:noProof/>
        </w:rPr>
      </w:pPr>
      <w:r>
        <w:rPr>
          <w:noProof/>
        </w:rPr>
        <w:t>Al hacer click en editar en tu pc, podremos acceder este formulario donde ya estarán los datos del pokemon en el mismo (menos el tipo y el subtipo) para poder editar el mismo, por ejemplo voy a ponerle tipo volador.</w:t>
      </w:r>
    </w:p>
    <w:p w14:paraId="45CFEF68" w14:textId="55204C0F" w:rsidR="00BA76D4" w:rsidRDefault="00BA76D4" w:rsidP="00BA76D4">
      <w:pPr>
        <w:rPr>
          <w:noProof/>
        </w:rPr>
      </w:pPr>
    </w:p>
    <w:p w14:paraId="5312CF23" w14:textId="68C970D3" w:rsidR="00BA76D4" w:rsidRDefault="00BA76D4" w:rsidP="00BA76D4">
      <w:pPr>
        <w:rPr>
          <w:noProof/>
        </w:rPr>
      </w:pPr>
      <w:r w:rsidRPr="00BA76D4">
        <w:rPr>
          <w:noProof/>
        </w:rPr>
        <w:drawing>
          <wp:inline distT="0" distB="0" distL="0" distR="0" wp14:anchorId="12FA4F9B" wp14:editId="67913654">
            <wp:extent cx="6371590" cy="3187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1590" cy="318770"/>
                    </a:xfrm>
                    <a:prstGeom prst="rect">
                      <a:avLst/>
                    </a:prstGeom>
                  </pic:spPr>
                </pic:pic>
              </a:graphicData>
            </a:graphic>
          </wp:inline>
        </w:drawing>
      </w:r>
    </w:p>
    <w:p w14:paraId="2FF0FAA2" w14:textId="4ACBDA57" w:rsidR="00183D09" w:rsidRDefault="00183D09" w:rsidP="00183D09">
      <w:pPr>
        <w:pStyle w:val="Ttulo1"/>
        <w:rPr>
          <w:noProof/>
        </w:rPr>
      </w:pPr>
    </w:p>
    <w:p w14:paraId="09840C02" w14:textId="4C222575" w:rsidR="00BA76D4" w:rsidRDefault="00BA76D4" w:rsidP="00BA76D4">
      <w:pPr>
        <w:rPr>
          <w:noProof/>
        </w:rPr>
      </w:pPr>
      <w:r>
        <w:rPr>
          <w:noProof/>
        </w:rPr>
        <w:t>Por último está el botón de eliminar, donde podrás eliminar el pokemon en cuestión, sale modal ni alert porque intenté hacerlo con el modal pero la id del pokemon no llegaba al controlador y no supe como solucionarlo.</w:t>
      </w:r>
    </w:p>
    <w:p w14:paraId="5503DC8F" w14:textId="77777777" w:rsidR="00BA76D4" w:rsidRDefault="00BA76D4">
      <w:pPr>
        <w:spacing w:after="200"/>
        <w:rPr>
          <w:noProof/>
        </w:rPr>
      </w:pPr>
      <w:r>
        <w:rPr>
          <w:noProof/>
        </w:rPr>
        <w:br w:type="page"/>
      </w:r>
    </w:p>
    <w:p w14:paraId="3E3D2E33" w14:textId="305D949B" w:rsidR="00183D09" w:rsidRDefault="00BA76D4" w:rsidP="00BA76D4">
      <w:pPr>
        <w:pStyle w:val="Ttulo1"/>
        <w:rPr>
          <w:noProof/>
        </w:rPr>
      </w:pPr>
      <w:r>
        <w:rPr>
          <w:noProof/>
        </w:rPr>
        <w:lastRenderedPageBreak/>
        <w:t>Carencias</w:t>
      </w:r>
    </w:p>
    <w:p w14:paraId="111ACD23" w14:textId="4C3C6E7D" w:rsidR="00BA76D4" w:rsidRDefault="00BA76D4" w:rsidP="00BA76D4">
      <w:pPr>
        <w:pStyle w:val="Nombre"/>
        <w:rPr>
          <w:noProof/>
        </w:rPr>
      </w:pPr>
    </w:p>
    <w:p w14:paraId="4EC5F864" w14:textId="4643BC47" w:rsidR="00BA76D4" w:rsidRDefault="00BA76D4" w:rsidP="00BA76D4">
      <w:pPr>
        <w:rPr>
          <w:noProof/>
        </w:rPr>
      </w:pPr>
      <w:r>
        <w:rPr>
          <w:noProof/>
        </w:rPr>
        <w:t xml:space="preserve">Faltan algunas cosillas en el proyecto y voy a comentartelas aquí para que al menos </w:t>
      </w:r>
      <w:r w:rsidR="00E02EFE">
        <w:rPr>
          <w:noProof/>
        </w:rPr>
        <w:t>pueda decir porqué faltan:</w:t>
      </w:r>
    </w:p>
    <w:p w14:paraId="2F9ACA15" w14:textId="60475CBF" w:rsidR="00E02EFE" w:rsidRDefault="00E02EFE" w:rsidP="00BA76D4">
      <w:pPr>
        <w:rPr>
          <w:noProof/>
        </w:rPr>
      </w:pPr>
    </w:p>
    <w:p w14:paraId="2CBDF26A" w14:textId="02594ABB" w:rsidR="00E02EFE" w:rsidRDefault="00E02EFE" w:rsidP="00BA76D4">
      <w:pPr>
        <w:rPr>
          <w:noProof/>
        </w:rPr>
      </w:pPr>
      <w:r w:rsidRPr="00E02EFE">
        <w:rPr>
          <w:noProof/>
          <w:u w:val="single"/>
        </w:rPr>
        <w:t>Servidor</w:t>
      </w:r>
      <w:r>
        <w:rPr>
          <w:noProof/>
        </w:rPr>
        <w:t>:</w:t>
      </w:r>
    </w:p>
    <w:p w14:paraId="195C7A7C" w14:textId="0BD396DB" w:rsidR="00E02EFE" w:rsidRDefault="00E02EFE" w:rsidP="00BA76D4">
      <w:pPr>
        <w:rPr>
          <w:noProof/>
        </w:rPr>
      </w:pPr>
    </w:p>
    <w:p w14:paraId="4F4EFEB0" w14:textId="1C94B4C7" w:rsidR="00E02EFE" w:rsidRPr="00E02EFE" w:rsidRDefault="00E02EFE" w:rsidP="00E02EFE">
      <w:pPr>
        <w:pStyle w:val="Prrafodelista"/>
        <w:numPr>
          <w:ilvl w:val="0"/>
          <w:numId w:val="1"/>
        </w:numPr>
        <w:rPr>
          <w:rStyle w:val="Carcterdecontenido"/>
        </w:rPr>
      </w:pPr>
      <w:r w:rsidRPr="00E02EFE">
        <w:rPr>
          <w:noProof/>
        </w:rPr>
        <w:t>Agregar varias imágenes para cada Pokémon</w:t>
      </w:r>
      <w:r>
        <w:rPr>
          <w:noProof/>
        </w:rPr>
        <w:t xml:space="preserve">: </w:t>
      </w:r>
      <w:r w:rsidRPr="00E02EFE">
        <w:rPr>
          <w:rStyle w:val="Carcterdecontenido"/>
          <w:b w:val="0"/>
          <w:bCs/>
        </w:rPr>
        <w:t>Lo intenté de últimas pero era un follón muy grande y no daba para hacerlo en 1 tarde sinceramente.</w:t>
      </w:r>
    </w:p>
    <w:p w14:paraId="0FE7E880" w14:textId="77777777" w:rsidR="00E02EFE" w:rsidRPr="00E02EFE" w:rsidRDefault="00E02EFE" w:rsidP="00E02EFE">
      <w:pPr>
        <w:pStyle w:val="Prrafodelista"/>
        <w:rPr>
          <w:rStyle w:val="Carcterdecontenido"/>
        </w:rPr>
      </w:pPr>
    </w:p>
    <w:p w14:paraId="6AB21ED0" w14:textId="5D48A08A" w:rsidR="00E02EFE" w:rsidRPr="00E02EFE" w:rsidRDefault="00E02EFE" w:rsidP="00E02EFE">
      <w:pPr>
        <w:pStyle w:val="Prrafodelista"/>
        <w:numPr>
          <w:ilvl w:val="0"/>
          <w:numId w:val="1"/>
        </w:numPr>
        <w:rPr>
          <w:rStyle w:val="Carcterdecontenido"/>
        </w:rPr>
      </w:pPr>
      <w:r w:rsidRPr="00E02EFE">
        <w:rPr>
          <w:rStyle w:val="Carcterdecontenido"/>
        </w:rPr>
        <w:t>Al lado de cada nombre de cada columna, pon 2 iconos que sean ˄ ˅ y que cada uno de ellos ordene el listado en función de cuál se haya pinchado</w:t>
      </w:r>
      <w:r>
        <w:rPr>
          <w:rStyle w:val="Carcterdecontenido"/>
        </w:rPr>
        <w:t xml:space="preserve">: </w:t>
      </w:r>
      <w:r>
        <w:rPr>
          <w:rStyle w:val="Carcterdecontenido"/>
          <w:b w:val="0"/>
          <w:bCs/>
        </w:rPr>
        <w:t>Lo intenté varias veces pero a la hora de codificarlo se me trababa y no era capaz de sacarlo.</w:t>
      </w:r>
    </w:p>
    <w:p w14:paraId="7ACF8168" w14:textId="05A46101" w:rsidR="00E02EFE" w:rsidRDefault="00E02EFE" w:rsidP="00E02EFE">
      <w:pPr>
        <w:rPr>
          <w:rStyle w:val="Carcterdecontenido"/>
        </w:rPr>
      </w:pPr>
    </w:p>
    <w:p w14:paraId="0E2A1E56" w14:textId="58B4DFC1" w:rsidR="00E02EFE" w:rsidRDefault="00E02EFE" w:rsidP="00E02EFE">
      <w:pPr>
        <w:rPr>
          <w:rStyle w:val="Carcterdecontenido"/>
          <w:u w:val="single"/>
        </w:rPr>
      </w:pPr>
      <w:r w:rsidRPr="00E02EFE">
        <w:rPr>
          <w:rStyle w:val="Carcterdecontenido"/>
          <w:u w:val="single"/>
        </w:rPr>
        <w:t>Cliente:</w:t>
      </w:r>
    </w:p>
    <w:p w14:paraId="2DF8C429" w14:textId="3B8A1297" w:rsidR="00E02EFE" w:rsidRDefault="00E02EFE" w:rsidP="00E02EFE">
      <w:pPr>
        <w:rPr>
          <w:rStyle w:val="Carcterdecontenido"/>
          <w:u w:val="single"/>
        </w:rPr>
      </w:pPr>
    </w:p>
    <w:p w14:paraId="3AF7FF73" w14:textId="4EF5933D" w:rsidR="00E02EFE" w:rsidRPr="00E02EFE" w:rsidRDefault="00E02EFE" w:rsidP="00E02EFE">
      <w:pPr>
        <w:pStyle w:val="Prrafodelista"/>
        <w:numPr>
          <w:ilvl w:val="0"/>
          <w:numId w:val="1"/>
        </w:numPr>
        <w:rPr>
          <w:rStyle w:val="Carcterdecontenido"/>
          <w:u w:val="single"/>
        </w:rPr>
      </w:pPr>
      <w:r>
        <w:rPr>
          <w:rStyle w:val="Carcterdecontenido"/>
        </w:rPr>
        <w:t xml:space="preserve">Validación a la hora de eliminar un pokemon: </w:t>
      </w:r>
      <w:r>
        <w:rPr>
          <w:rStyle w:val="Carcterdecontenido"/>
          <w:b w:val="0"/>
          <w:bCs/>
        </w:rPr>
        <w:t>Cómo dije antes, no añadí un modal o un confirm cuando quisieses eliminar un pokemon.</w:t>
      </w:r>
    </w:p>
    <w:p w14:paraId="3E1E7556" w14:textId="77777777" w:rsidR="00E02EFE" w:rsidRPr="00E02EFE" w:rsidRDefault="00E02EFE" w:rsidP="00E02EFE">
      <w:pPr>
        <w:pStyle w:val="Prrafodelista"/>
        <w:rPr>
          <w:rStyle w:val="Carcterdecontenido"/>
          <w:u w:val="single"/>
        </w:rPr>
      </w:pPr>
    </w:p>
    <w:p w14:paraId="04FF3DE1" w14:textId="0838DA2D" w:rsidR="00E02EFE" w:rsidRPr="00E02EFE" w:rsidRDefault="00E02EFE" w:rsidP="00E02EFE">
      <w:pPr>
        <w:pStyle w:val="Prrafodelista"/>
        <w:numPr>
          <w:ilvl w:val="0"/>
          <w:numId w:val="1"/>
        </w:numPr>
        <w:rPr>
          <w:rStyle w:val="Carcterdecontenido"/>
          <w:u w:val="single"/>
        </w:rPr>
      </w:pPr>
      <w:r>
        <w:rPr>
          <w:rStyle w:val="Carcterdecontenido"/>
        </w:rPr>
        <w:t xml:space="preserve">Función JavaScript: </w:t>
      </w:r>
      <w:r>
        <w:rPr>
          <w:rStyle w:val="Carcterdecontenido"/>
          <w:b w:val="0"/>
          <w:bCs/>
        </w:rPr>
        <w:t>Esto no es una carencia del todo pero seguramente se quede corto ya que solo agregué una función la cual cambiaba el color de un botón dependiendo de la hora que era.</w:t>
      </w:r>
    </w:p>
    <w:p w14:paraId="65E59ADA" w14:textId="77777777" w:rsidR="00E02EFE" w:rsidRPr="00E02EFE" w:rsidRDefault="00E02EFE" w:rsidP="00E02EFE">
      <w:pPr>
        <w:pStyle w:val="Prrafodelista"/>
        <w:rPr>
          <w:rStyle w:val="Carcterdecontenido"/>
          <w:u w:val="single"/>
        </w:rPr>
      </w:pPr>
    </w:p>
    <w:p w14:paraId="08169883" w14:textId="3250062C" w:rsidR="00E02EFE" w:rsidRDefault="00E02EFE" w:rsidP="00E02EFE">
      <w:pPr>
        <w:rPr>
          <w:rStyle w:val="Carcterdecontenido"/>
          <w:u w:val="single"/>
        </w:rPr>
      </w:pPr>
      <w:r>
        <w:rPr>
          <w:rStyle w:val="Carcterdecontenido"/>
          <w:u w:val="single"/>
        </w:rPr>
        <w:t>Diseño:</w:t>
      </w:r>
    </w:p>
    <w:p w14:paraId="4309818D" w14:textId="5EBBE792" w:rsidR="00E02EFE" w:rsidRDefault="00E02EFE" w:rsidP="00E02EFE">
      <w:pPr>
        <w:rPr>
          <w:rStyle w:val="Carcterdecontenido"/>
          <w:u w:val="single"/>
        </w:rPr>
      </w:pPr>
    </w:p>
    <w:p w14:paraId="69AFB4B6" w14:textId="05EB5BF6" w:rsidR="00E02EFE" w:rsidRPr="00E02EFE" w:rsidRDefault="00E02EFE" w:rsidP="00E02EFE">
      <w:pPr>
        <w:pStyle w:val="Prrafodelista"/>
        <w:numPr>
          <w:ilvl w:val="0"/>
          <w:numId w:val="1"/>
        </w:numPr>
        <w:rPr>
          <w:rStyle w:val="Carcterdecontenido"/>
        </w:rPr>
      </w:pPr>
      <w:r w:rsidRPr="00E02EFE">
        <w:rPr>
          <w:rStyle w:val="Carcterdecontenido"/>
        </w:rPr>
        <w:t>presencia de funciones</w:t>
      </w:r>
      <w:r>
        <w:rPr>
          <w:rStyle w:val="Carcterdecontenido"/>
        </w:rPr>
        <w:t xml:space="preserve"> y</w:t>
      </w:r>
      <w:r w:rsidRPr="00E02EFE">
        <w:rPr>
          <w:rStyle w:val="Carcterdecontenido"/>
        </w:rPr>
        <w:t xml:space="preserve"> bucles</w:t>
      </w:r>
      <w:r>
        <w:rPr>
          <w:rStyle w:val="Carcterdecontenido"/>
        </w:rPr>
        <w:t>:</w:t>
      </w:r>
      <w:r>
        <w:rPr>
          <w:rStyle w:val="Carcterdecontenido"/>
          <w:b w:val="0"/>
          <w:bCs/>
        </w:rPr>
        <w:t xml:space="preserve"> Realmente no supe como implementar ambas funcionalidades de Sass ya que era algo nuevo que no era realmente muy complejo pero lo dejé para el final ya que tampoco sabía como funcionaba en un principio el prepos</w:t>
      </w:r>
      <w:r w:rsidR="00017D96">
        <w:rPr>
          <w:rStyle w:val="Carcterdecontenido"/>
          <w:b w:val="0"/>
          <w:bCs/>
        </w:rPr>
        <w:t>, en fin, al menos te añadir unas cuantas variables y un mixin.</w:t>
      </w:r>
    </w:p>
    <w:p w14:paraId="0868C49B" w14:textId="77777777" w:rsidR="00017D96" w:rsidRDefault="00017D96">
      <w:pPr>
        <w:spacing w:after="200"/>
      </w:pPr>
      <w:r>
        <w:br w:type="page"/>
      </w:r>
    </w:p>
    <w:p w14:paraId="39F66F49" w14:textId="77777777" w:rsidR="00017D96" w:rsidRDefault="00017D96" w:rsidP="00017D96">
      <w:pPr>
        <w:pStyle w:val="Ttulo1"/>
      </w:pPr>
      <w:r>
        <w:lastRenderedPageBreak/>
        <w:t>Mockup</w:t>
      </w:r>
    </w:p>
    <w:p w14:paraId="7FA7367B" w14:textId="77777777" w:rsidR="002D4A8F" w:rsidRDefault="002D4A8F" w:rsidP="00017D96">
      <w:pPr>
        <w:pStyle w:val="Ttulo1"/>
      </w:pPr>
      <w:r>
        <w:rPr>
          <w:noProof/>
        </w:rPr>
        <w:drawing>
          <wp:inline distT="0" distB="0" distL="0" distR="0" wp14:anchorId="589A5DC3" wp14:editId="1155E950">
            <wp:extent cx="5628716" cy="79724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2203" cy="7977364"/>
                    </a:xfrm>
                    <a:prstGeom prst="rect">
                      <a:avLst/>
                    </a:prstGeom>
                    <a:noFill/>
                    <a:ln>
                      <a:noFill/>
                    </a:ln>
                  </pic:spPr>
                </pic:pic>
              </a:graphicData>
            </a:graphic>
          </wp:inline>
        </w:drawing>
      </w:r>
    </w:p>
    <w:p w14:paraId="164BFB44" w14:textId="77777777" w:rsidR="002D4A8F" w:rsidRDefault="002D4A8F">
      <w:pPr>
        <w:spacing w:after="200"/>
        <w:rPr>
          <w:rFonts w:asciiTheme="majorHAnsi" w:eastAsiaTheme="majorEastAsia" w:hAnsiTheme="majorHAnsi" w:cstheme="majorBidi"/>
          <w:color w:val="061F57" w:themeColor="text2" w:themeShade="BF"/>
          <w:kern w:val="28"/>
          <w:sz w:val="52"/>
          <w:szCs w:val="32"/>
        </w:rPr>
      </w:pPr>
      <w:r>
        <w:br w:type="page"/>
      </w:r>
    </w:p>
    <w:p w14:paraId="1E67DA62" w14:textId="77777777" w:rsidR="002D4A8F" w:rsidRDefault="002D4A8F" w:rsidP="00017D96">
      <w:pPr>
        <w:pStyle w:val="Ttulo1"/>
      </w:pPr>
      <w:r>
        <w:rPr>
          <w:noProof/>
        </w:rPr>
        <w:lastRenderedPageBreak/>
        <w:drawing>
          <wp:inline distT="0" distB="0" distL="0" distR="0" wp14:anchorId="2C1002F3" wp14:editId="35648A61">
            <wp:extent cx="6371590" cy="95669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1590" cy="9566910"/>
                    </a:xfrm>
                    <a:prstGeom prst="rect">
                      <a:avLst/>
                    </a:prstGeom>
                    <a:noFill/>
                    <a:ln>
                      <a:noFill/>
                    </a:ln>
                  </pic:spPr>
                </pic:pic>
              </a:graphicData>
            </a:graphic>
          </wp:inline>
        </w:drawing>
      </w:r>
    </w:p>
    <w:p w14:paraId="37E01E8A" w14:textId="42669108" w:rsidR="002D4A8F" w:rsidRDefault="002D4A8F">
      <w:pPr>
        <w:spacing w:after="200"/>
        <w:rPr>
          <w:rFonts w:asciiTheme="majorHAnsi" w:eastAsiaTheme="majorEastAsia" w:hAnsiTheme="majorHAnsi" w:cstheme="majorBidi"/>
          <w:color w:val="061F57" w:themeColor="text2" w:themeShade="BF"/>
          <w:kern w:val="28"/>
          <w:sz w:val="52"/>
          <w:szCs w:val="32"/>
        </w:rPr>
      </w:pPr>
      <w:r>
        <w:rPr>
          <w:noProof/>
        </w:rPr>
        <w:lastRenderedPageBreak/>
        <w:drawing>
          <wp:inline distT="0" distB="0" distL="0" distR="0" wp14:anchorId="0E8BDB4A" wp14:editId="4E817BCE">
            <wp:extent cx="6371590" cy="95211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1590" cy="9521190"/>
                    </a:xfrm>
                    <a:prstGeom prst="rect">
                      <a:avLst/>
                    </a:prstGeom>
                    <a:noFill/>
                    <a:ln>
                      <a:noFill/>
                    </a:ln>
                  </pic:spPr>
                </pic:pic>
              </a:graphicData>
            </a:graphic>
          </wp:inline>
        </w:drawing>
      </w:r>
      <w:r>
        <w:br w:type="page"/>
      </w:r>
    </w:p>
    <w:p w14:paraId="0243E7FF" w14:textId="77777777" w:rsidR="00875694" w:rsidRDefault="002D4A8F" w:rsidP="00875694">
      <w:r>
        <w:lastRenderedPageBreak/>
        <w:t xml:space="preserve">Perdón si ha sido un mockup muy </w:t>
      </w:r>
      <w:r w:rsidR="00875694">
        <w:t>escueto,</w:t>
      </w:r>
      <w:r>
        <w:t xml:space="preserve"> pero fu</w:t>
      </w:r>
      <w:r w:rsidR="00875694">
        <w:t>e lo que hice hace semana y media para poder entender como iba a ser la web y como iba a funcionar.</w:t>
      </w:r>
    </w:p>
    <w:p w14:paraId="4A560BAB" w14:textId="77777777" w:rsidR="00875694" w:rsidRDefault="00875694" w:rsidP="00875694"/>
    <w:p w14:paraId="213C251F" w14:textId="0227C24F" w:rsidR="00BA76D4" w:rsidRDefault="00017D96" w:rsidP="00875694">
      <w:pPr>
        <w:pStyle w:val="Ttulo1"/>
      </w:pPr>
      <w:r>
        <w:t>Memorias</w:t>
      </w:r>
    </w:p>
    <w:p w14:paraId="799EB626" w14:textId="15950B93" w:rsidR="00017D96" w:rsidRDefault="00017D96" w:rsidP="00017D96"/>
    <w:p w14:paraId="11E9B550" w14:textId="1637156D" w:rsidR="00017D96" w:rsidRDefault="00017D96" w:rsidP="00017D96">
      <w:r>
        <w:t>Bueno, aquí voy a contar como ha sido mi experiencia en este proyecto. Al principio me asusté porque veía que tenia muchas cosas que hacer en relativo poco tiempo. Además sumándole la “dificultad” de hacerlo con laravel pero igualmente quería hacerlo con el framework para aprender y para que mentirnos, por los 2 puntos extras. Al principio me costó entender como funcionaba e incluso me llegaba a marear con tantas carpetas pero después de 2 dias dando palos de ciego acabé sacando las cosas y de una forma bastante sencilla ya que me facilitaba muchas cosas el framework. Además que parte del examen lo hiciste tu en el proyector (gracias). Dicho esto, siento que he aprendido mucho y muy rápido, incluso me sorprendo de mi mismo, además de la ilusión que he vuelto a tener después de unos mesecillos un poco raretes en los que al curso hablo.</w:t>
      </w:r>
    </w:p>
    <w:p w14:paraId="5A3DA5CD" w14:textId="0A0E93F3" w:rsidR="00017D96" w:rsidRDefault="00017D96" w:rsidP="00017D96"/>
    <w:p w14:paraId="6C4E8906" w14:textId="2B6034AA" w:rsidR="00017D96" w:rsidRPr="00017D96" w:rsidRDefault="00017D96" w:rsidP="00017D96">
      <w:r>
        <w:t>Pd: Espero aprobar todo y poder hacer bien un E-commerce e ir a las prácticas en marzo que es lo que realmente quiero, seguir aprendiendo pero en entorno de empresa.</w:t>
      </w:r>
    </w:p>
    <w:p w14:paraId="45C46F28" w14:textId="1BE93D48" w:rsidR="00183D09" w:rsidRDefault="00183D09" w:rsidP="00183D09">
      <w:pPr>
        <w:pStyle w:val="Ttulo1"/>
        <w:rPr>
          <w:noProof/>
        </w:rPr>
      </w:pPr>
    </w:p>
    <w:p w14:paraId="5DE0AE46" w14:textId="77777777" w:rsidR="00183D09" w:rsidRDefault="00183D09" w:rsidP="00183D09">
      <w:pPr>
        <w:pStyle w:val="Ttulo1"/>
        <w:rPr>
          <w:noProof/>
        </w:rPr>
      </w:pPr>
    </w:p>
    <w:p w14:paraId="3D2FAF37" w14:textId="22694D5D" w:rsidR="00183D09" w:rsidRPr="00D70D02" w:rsidRDefault="00183D09" w:rsidP="00183D09">
      <w:pPr>
        <w:pStyle w:val="Ttulo1"/>
        <w:rPr>
          <w:noProof/>
        </w:rPr>
      </w:pPr>
    </w:p>
    <w:sectPr w:rsidR="00183D09" w:rsidRPr="00D70D02" w:rsidSect="00AB02A7">
      <w:headerReference w:type="default" r:id="rId21"/>
      <w:footerReference w:type="default" r:id="rId22"/>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1216E" w14:textId="77777777" w:rsidR="0021019C" w:rsidRDefault="0021019C">
      <w:r>
        <w:separator/>
      </w:r>
    </w:p>
    <w:p w14:paraId="43EC3FFE" w14:textId="77777777" w:rsidR="0021019C" w:rsidRDefault="0021019C"/>
  </w:endnote>
  <w:endnote w:type="continuationSeparator" w:id="0">
    <w:p w14:paraId="4C6C1646" w14:textId="77777777" w:rsidR="0021019C" w:rsidRDefault="0021019C">
      <w:r>
        <w:continuationSeparator/>
      </w:r>
    </w:p>
    <w:p w14:paraId="699F5EB5" w14:textId="77777777" w:rsidR="0021019C" w:rsidRDefault="002101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307AACF4"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6D49C98E"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5828E" w14:textId="77777777" w:rsidR="0021019C" w:rsidRDefault="0021019C">
      <w:r>
        <w:separator/>
      </w:r>
    </w:p>
    <w:p w14:paraId="493E7666" w14:textId="77777777" w:rsidR="0021019C" w:rsidRDefault="0021019C"/>
  </w:footnote>
  <w:footnote w:type="continuationSeparator" w:id="0">
    <w:p w14:paraId="4D5F430C" w14:textId="77777777" w:rsidR="0021019C" w:rsidRDefault="0021019C">
      <w:r>
        <w:continuationSeparator/>
      </w:r>
    </w:p>
    <w:p w14:paraId="5A9C12C7" w14:textId="77777777" w:rsidR="0021019C" w:rsidRDefault="002101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54793DF6" w14:textId="77777777" w:rsidTr="00360494">
      <w:trPr>
        <w:trHeight w:val="978"/>
      </w:trPr>
      <w:tc>
        <w:tcPr>
          <w:tcW w:w="10035" w:type="dxa"/>
          <w:tcBorders>
            <w:top w:val="nil"/>
            <w:left w:val="nil"/>
            <w:bottom w:val="single" w:sz="36" w:space="0" w:color="34ABA2" w:themeColor="accent3"/>
            <w:right w:val="nil"/>
          </w:tcBorders>
        </w:tcPr>
        <w:p w14:paraId="6607CE11" w14:textId="77777777" w:rsidR="00D077E9" w:rsidRDefault="00D077E9">
          <w:pPr>
            <w:pStyle w:val="Encabezado"/>
            <w:rPr>
              <w:noProof/>
            </w:rPr>
          </w:pPr>
        </w:p>
      </w:tc>
    </w:tr>
  </w:tbl>
  <w:p w14:paraId="4A4AF3C3"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3C41AE"/>
    <w:multiLevelType w:val="hybridMultilevel"/>
    <w:tmpl w:val="365E232C"/>
    <w:lvl w:ilvl="0" w:tplc="32C035B8">
      <w:start w:val="19"/>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70C"/>
    <w:rsid w:val="00017D96"/>
    <w:rsid w:val="0002482E"/>
    <w:rsid w:val="00050324"/>
    <w:rsid w:val="000747A0"/>
    <w:rsid w:val="000A0150"/>
    <w:rsid w:val="000E63C9"/>
    <w:rsid w:val="00130E9D"/>
    <w:rsid w:val="00150A6D"/>
    <w:rsid w:val="00183D09"/>
    <w:rsid w:val="00185B35"/>
    <w:rsid w:val="001F2BC8"/>
    <w:rsid w:val="001F5F6B"/>
    <w:rsid w:val="0021019C"/>
    <w:rsid w:val="00243EBC"/>
    <w:rsid w:val="00246A35"/>
    <w:rsid w:val="00284348"/>
    <w:rsid w:val="002D4A8F"/>
    <w:rsid w:val="002F51F5"/>
    <w:rsid w:val="00312137"/>
    <w:rsid w:val="00330359"/>
    <w:rsid w:val="0033762F"/>
    <w:rsid w:val="00360494"/>
    <w:rsid w:val="00366C7E"/>
    <w:rsid w:val="0037252E"/>
    <w:rsid w:val="00384EA3"/>
    <w:rsid w:val="003A39A1"/>
    <w:rsid w:val="003C2191"/>
    <w:rsid w:val="003D3863"/>
    <w:rsid w:val="004110DE"/>
    <w:rsid w:val="0044085A"/>
    <w:rsid w:val="004B21A5"/>
    <w:rsid w:val="004E5FEE"/>
    <w:rsid w:val="005037F0"/>
    <w:rsid w:val="00516A86"/>
    <w:rsid w:val="005275F6"/>
    <w:rsid w:val="00572102"/>
    <w:rsid w:val="005F1BB0"/>
    <w:rsid w:val="00656C4D"/>
    <w:rsid w:val="006E5716"/>
    <w:rsid w:val="007302B3"/>
    <w:rsid w:val="00730733"/>
    <w:rsid w:val="007309A6"/>
    <w:rsid w:val="00730E3A"/>
    <w:rsid w:val="00736AAF"/>
    <w:rsid w:val="00765B2A"/>
    <w:rsid w:val="00783A34"/>
    <w:rsid w:val="007C6B52"/>
    <w:rsid w:val="007D16C5"/>
    <w:rsid w:val="00862FE4"/>
    <w:rsid w:val="0086389A"/>
    <w:rsid w:val="00875694"/>
    <w:rsid w:val="0087605E"/>
    <w:rsid w:val="008941AE"/>
    <w:rsid w:val="008B1FEE"/>
    <w:rsid w:val="00903C32"/>
    <w:rsid w:val="00916B16"/>
    <w:rsid w:val="009173B9"/>
    <w:rsid w:val="0093335D"/>
    <w:rsid w:val="0093613E"/>
    <w:rsid w:val="00943026"/>
    <w:rsid w:val="00966B81"/>
    <w:rsid w:val="00977F79"/>
    <w:rsid w:val="009C7720"/>
    <w:rsid w:val="00A23AFA"/>
    <w:rsid w:val="00A31B3E"/>
    <w:rsid w:val="00A532F3"/>
    <w:rsid w:val="00A8489E"/>
    <w:rsid w:val="00AB02A7"/>
    <w:rsid w:val="00AC29F3"/>
    <w:rsid w:val="00B231E5"/>
    <w:rsid w:val="00BA76D4"/>
    <w:rsid w:val="00C02B87"/>
    <w:rsid w:val="00C4086D"/>
    <w:rsid w:val="00C8470C"/>
    <w:rsid w:val="00CA1896"/>
    <w:rsid w:val="00CB5B28"/>
    <w:rsid w:val="00CF5371"/>
    <w:rsid w:val="00D0323A"/>
    <w:rsid w:val="00D0559F"/>
    <w:rsid w:val="00D064B5"/>
    <w:rsid w:val="00D077E9"/>
    <w:rsid w:val="00D42CB7"/>
    <w:rsid w:val="00D5413D"/>
    <w:rsid w:val="00D570A9"/>
    <w:rsid w:val="00D70D02"/>
    <w:rsid w:val="00D770C7"/>
    <w:rsid w:val="00D86945"/>
    <w:rsid w:val="00D90290"/>
    <w:rsid w:val="00DC706A"/>
    <w:rsid w:val="00DD152F"/>
    <w:rsid w:val="00DE213F"/>
    <w:rsid w:val="00DF027C"/>
    <w:rsid w:val="00E00A32"/>
    <w:rsid w:val="00E02EFE"/>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BA2D2"/>
  <w15:docId w15:val="{3A3AC911-192A-4FC4-9A2D-04B05A88A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E02EFE"/>
    <w:pPr>
      <w:ind w:left="720"/>
      <w:contextualSpacing/>
    </w:pPr>
  </w:style>
  <w:style w:type="paragraph" w:styleId="TtuloTDC">
    <w:name w:val="TOC Heading"/>
    <w:basedOn w:val="Ttulo1"/>
    <w:next w:val="Normal"/>
    <w:uiPriority w:val="39"/>
    <w:unhideWhenUsed/>
    <w:qFormat/>
    <w:rsid w:val="00875694"/>
    <w:pPr>
      <w:keepLines/>
      <w:spacing w:after="0" w:line="259" w:lineRule="auto"/>
      <w:outlineLvl w:val="9"/>
    </w:pPr>
    <w:rPr>
      <w:b w:val="0"/>
      <w:color w:val="013A57" w:themeColor="accent1" w:themeShade="BF"/>
      <w:kern w:val="0"/>
      <w:sz w:val="32"/>
      <w:lang w:eastAsia="es-ES"/>
    </w:rPr>
  </w:style>
  <w:style w:type="paragraph" w:styleId="TDC1">
    <w:name w:val="toc 1"/>
    <w:basedOn w:val="Normal"/>
    <w:next w:val="Normal"/>
    <w:autoRedefine/>
    <w:uiPriority w:val="39"/>
    <w:unhideWhenUsed/>
    <w:rsid w:val="00875694"/>
    <w:pPr>
      <w:spacing w:after="100"/>
    </w:pPr>
  </w:style>
  <w:style w:type="character" w:styleId="Hipervnculo">
    <w:name w:val="Hyperlink"/>
    <w:basedOn w:val="Fuentedeprrafopredeter"/>
    <w:uiPriority w:val="99"/>
    <w:unhideWhenUsed/>
    <w:rsid w:val="00875694"/>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53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ue\AppData\Local\Microsoft\Office\16.0\DTS\es-ES%7b5E233508-BDC4-438D-AA78-A335DCE77FA0%7d\%7b3F76BA46-57DF-4C86-9988-DC0C71205D26%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14F50FD22644A0AF815CB0134B9F9B"/>
        <w:category>
          <w:name w:val="General"/>
          <w:gallery w:val="placeholder"/>
        </w:category>
        <w:types>
          <w:type w:val="bbPlcHdr"/>
        </w:types>
        <w:behaviors>
          <w:behavior w:val="content"/>
        </w:behaviors>
        <w:guid w:val="{C9838911-DB00-4462-BACF-A24E865AE6EA}"/>
      </w:docPartPr>
      <w:docPartBody>
        <w:p w:rsidR="00000000" w:rsidRDefault="00050456">
          <w:pPr>
            <w:pStyle w:val="BC14F50FD22644A0AF815CB0134B9F9B"/>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enero 19</w:t>
          </w:r>
          <w:r w:rsidRPr="00D86945">
            <w:rPr>
              <w:rStyle w:val="SubttuloCar"/>
              <w:b/>
              <w:lang w:bidi="es-ES"/>
            </w:rPr>
            <w:fldChar w:fldCharType="end"/>
          </w:r>
        </w:p>
      </w:docPartBody>
    </w:docPart>
    <w:docPart>
      <w:docPartPr>
        <w:name w:val="3F841CB080234DC89F424C3D179F8CDD"/>
        <w:category>
          <w:name w:val="General"/>
          <w:gallery w:val="placeholder"/>
        </w:category>
        <w:types>
          <w:type w:val="bbPlcHdr"/>
        </w:types>
        <w:behaviors>
          <w:behavior w:val="content"/>
        </w:behaviors>
        <w:guid w:val="{C3C91DCE-8032-45D1-BA14-BFECB2255BFF}"/>
      </w:docPartPr>
      <w:docPartBody>
        <w:p w:rsidR="00000000" w:rsidRDefault="00050456">
          <w:pPr>
            <w:pStyle w:val="3F841CB080234DC89F424C3D179F8CDD"/>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456"/>
    <w:rsid w:val="000504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BC14F50FD22644A0AF815CB0134B9F9B">
    <w:name w:val="BC14F50FD22644A0AF815CB0134B9F9B"/>
  </w:style>
  <w:style w:type="paragraph" w:customStyle="1" w:styleId="3F841CB080234DC89F424C3D179F8CDD">
    <w:name w:val="3F841CB080234DC89F424C3D179F8CDD"/>
  </w:style>
  <w:style w:type="paragraph" w:customStyle="1" w:styleId="4C2F1199990D443BA34C2A9B0BAEC367">
    <w:name w:val="4C2F1199990D443BA34C2A9B0BAEC367"/>
  </w:style>
  <w:style w:type="paragraph" w:customStyle="1" w:styleId="90F9F125C85944A0B6641292A83BC7DE">
    <w:name w:val="90F9F125C85944A0B6641292A83BC7DE"/>
  </w:style>
  <w:style w:type="paragraph" w:customStyle="1" w:styleId="13EE0BC6CD3A4798A46CEFC5F105CF91">
    <w:name w:val="13EE0BC6CD3A4798A46CEFC5F105CF91"/>
  </w:style>
  <w:style w:type="paragraph" w:customStyle="1" w:styleId="97CDCAA3946F489CBFCF519E11226952">
    <w:name w:val="97CDCAA3946F489CBFCF519E11226952"/>
  </w:style>
  <w:style w:type="paragraph" w:customStyle="1" w:styleId="E40DE34B9F3C47E08ADCBCF22C4AEE99">
    <w:name w:val="E40DE34B9F3C47E08ADCBCF22C4AEE99"/>
  </w:style>
  <w:style w:type="paragraph" w:customStyle="1" w:styleId="21A1AF43A8A34470A9D570047EE5D4BF">
    <w:name w:val="21A1AF43A8A34470A9D570047EE5D4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3B79E-E50E-44C2-8101-958B1F42C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{3F76BA46-57DF-4C86-9988-DC0C71205D26}tf16392850_win32.dotx</Template>
  <TotalTime>76</TotalTime>
  <Pages>1</Pages>
  <Words>640</Words>
  <Characters>3520</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Manuel Soto Romero</dc:creator>
  <cp:keywords/>
  <cp:lastModifiedBy>Manuel Soto Romero</cp:lastModifiedBy>
  <cp:revision>3</cp:revision>
  <cp:lastPrinted>2024-01-19T17:40:00Z</cp:lastPrinted>
  <dcterms:created xsi:type="dcterms:W3CDTF">2024-01-19T16:33:00Z</dcterms:created>
  <dcterms:modified xsi:type="dcterms:W3CDTF">2024-01-19T17:49:00Z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